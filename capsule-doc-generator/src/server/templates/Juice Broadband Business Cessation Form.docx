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E04F3" w14:textId="4B70E887" w:rsidR="00794A28" w:rsidRPr="00794A28" w:rsidRDefault="00794A28" w:rsidP="00794A28">
      <w:pPr>
        <w:pStyle w:val="NoSpacing"/>
        <w:rPr>
          <w:sz w:val="36"/>
          <w:szCs w:val="36"/>
        </w:rPr>
      </w:pPr>
      <w:r w:rsidRPr="00794A28">
        <w:rPr>
          <w:sz w:val="36"/>
          <w:szCs w:val="36"/>
        </w:rPr>
        <w:t>C</w:t>
      </w:r>
      <w:r w:rsidR="00013059" w:rsidRPr="00794A28">
        <w:rPr>
          <w:sz w:val="36"/>
          <w:szCs w:val="36"/>
        </w:rPr>
        <w:t>essation Form</w:t>
      </w:r>
      <w:r w:rsidRPr="00794A28">
        <w:rPr>
          <w:sz w:val="36"/>
          <w:szCs w:val="36"/>
        </w:rPr>
        <w:t xml:space="preserve"> </w:t>
      </w:r>
    </w:p>
    <w:p w14:paraId="587F6C18" w14:textId="51DDB964" w:rsidR="00013059" w:rsidRPr="00794A28" w:rsidRDefault="00013059" w:rsidP="00794A28">
      <w:pPr>
        <w:pStyle w:val="NoSpacing"/>
      </w:pPr>
      <w:r w:rsidRPr="005A20E5">
        <w:rPr>
          <w:sz w:val="28"/>
          <w:szCs w:val="28"/>
        </w:rPr>
        <w:t>Customer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2"/>
        <w:gridCol w:w="4394"/>
      </w:tblGrid>
      <w:tr w:rsidR="00794A28" w14:paraId="23DB9EB8" w14:textId="77777777" w:rsidTr="00794A28">
        <w:tc>
          <w:tcPr>
            <w:tcW w:w="4622" w:type="dxa"/>
          </w:tcPr>
          <w:p w14:paraId="459F2771" w14:textId="77777777" w:rsidR="00794A28" w:rsidRDefault="00794A28" w:rsidP="00A43D45">
            <w:pPr>
              <w:pStyle w:val="NoSpacing"/>
            </w:pPr>
            <w:r>
              <w:t>Order Reference</w:t>
            </w:r>
          </w:p>
        </w:tc>
        <w:tc>
          <w:tcPr>
            <w:tcW w:w="4394" w:type="dxa"/>
          </w:tcPr>
          <w:p w14:paraId="05B8F6AB" w14:textId="7A73BA1B" w:rsidR="00794A28" w:rsidRPr="003E3F60" w:rsidRDefault="00F650BC" w:rsidP="00A43D45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{ref}</w:t>
            </w:r>
          </w:p>
        </w:tc>
      </w:tr>
      <w:tr w:rsidR="00794A28" w14:paraId="7A33487D" w14:textId="77777777" w:rsidTr="00794A28">
        <w:tc>
          <w:tcPr>
            <w:tcW w:w="4622" w:type="dxa"/>
          </w:tcPr>
          <w:p w14:paraId="3B64ACD8" w14:textId="65329724" w:rsidR="00794A28" w:rsidRDefault="003E37EB" w:rsidP="00A43D45">
            <w:pPr>
              <w:pStyle w:val="NoSpacing"/>
            </w:pPr>
            <w:r>
              <w:t>Registered Company</w:t>
            </w:r>
            <w:r w:rsidR="009623BE">
              <w:t xml:space="preserve"> Name</w:t>
            </w:r>
          </w:p>
        </w:tc>
        <w:tc>
          <w:tcPr>
            <w:tcW w:w="4394" w:type="dxa"/>
          </w:tcPr>
          <w:p w14:paraId="2047B68F" w14:textId="06B24BAA" w:rsidR="00794A28" w:rsidRPr="003E3F60" w:rsidRDefault="009614BD" w:rsidP="00A43D45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{company}</w:t>
            </w:r>
          </w:p>
        </w:tc>
      </w:tr>
      <w:tr w:rsidR="00794A28" w14:paraId="34A66923" w14:textId="77777777" w:rsidTr="00794A28">
        <w:tc>
          <w:tcPr>
            <w:tcW w:w="4622" w:type="dxa"/>
          </w:tcPr>
          <w:p w14:paraId="1C70DAA0" w14:textId="65B59FD8" w:rsidR="00794A28" w:rsidRDefault="003E37EB" w:rsidP="00A43D45">
            <w:pPr>
              <w:pStyle w:val="NoSpacing"/>
            </w:pPr>
            <w:r>
              <w:t xml:space="preserve">Registered </w:t>
            </w:r>
            <w:r w:rsidR="009623BE">
              <w:t>Address</w:t>
            </w:r>
          </w:p>
        </w:tc>
        <w:tc>
          <w:tcPr>
            <w:tcW w:w="4394" w:type="dxa"/>
          </w:tcPr>
          <w:p w14:paraId="307FDF4D" w14:textId="1FDE600B" w:rsidR="00794A28" w:rsidRPr="003E3F60" w:rsidRDefault="00F650BC" w:rsidP="00A43D45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{address}</w:t>
            </w:r>
          </w:p>
        </w:tc>
      </w:tr>
      <w:tr w:rsidR="00794A28" w14:paraId="416D73F3" w14:textId="77777777" w:rsidTr="00794A28">
        <w:tc>
          <w:tcPr>
            <w:tcW w:w="4622" w:type="dxa"/>
          </w:tcPr>
          <w:p w14:paraId="6F1C2739" w14:textId="77777777" w:rsidR="00794A28" w:rsidRDefault="00794A28" w:rsidP="00A43D45">
            <w:pPr>
              <w:pStyle w:val="NoSpacing"/>
            </w:pPr>
            <w:r>
              <w:t>Post Code</w:t>
            </w:r>
          </w:p>
        </w:tc>
        <w:tc>
          <w:tcPr>
            <w:tcW w:w="4394" w:type="dxa"/>
          </w:tcPr>
          <w:p w14:paraId="2619A8CC" w14:textId="39C20218" w:rsidR="00794A28" w:rsidRPr="003E3F60" w:rsidRDefault="00F650BC" w:rsidP="00A43D45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{post}</w:t>
            </w:r>
          </w:p>
        </w:tc>
      </w:tr>
      <w:tr w:rsidR="00794A28" w14:paraId="67FB7FC8" w14:textId="77777777" w:rsidTr="00794A28">
        <w:tc>
          <w:tcPr>
            <w:tcW w:w="4622" w:type="dxa"/>
          </w:tcPr>
          <w:p w14:paraId="2D9E6E79" w14:textId="1560D8F3" w:rsidR="00794A28" w:rsidRDefault="004906E7" w:rsidP="00A43D45">
            <w:pPr>
              <w:pStyle w:val="NoSpacing"/>
            </w:pPr>
            <w:r>
              <w:t>Contact Name</w:t>
            </w:r>
          </w:p>
        </w:tc>
        <w:tc>
          <w:tcPr>
            <w:tcW w:w="4394" w:type="dxa"/>
          </w:tcPr>
          <w:p w14:paraId="3200E91B" w14:textId="6C8CD794" w:rsidR="00794A28" w:rsidRPr="003E3F60" w:rsidRDefault="00F650BC" w:rsidP="00A43D45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{name}</w:t>
            </w:r>
          </w:p>
        </w:tc>
      </w:tr>
      <w:tr w:rsidR="007F2ACC" w14:paraId="3F68983E" w14:textId="77777777" w:rsidTr="00794A28">
        <w:tc>
          <w:tcPr>
            <w:tcW w:w="4622" w:type="dxa"/>
          </w:tcPr>
          <w:p w14:paraId="63D57A6A" w14:textId="24302611" w:rsidR="007F2ACC" w:rsidRDefault="007F2ACC" w:rsidP="007F2ACC">
            <w:pPr>
              <w:pStyle w:val="NoSpacing"/>
            </w:pPr>
            <w:r>
              <w:t>Mobile Number</w:t>
            </w:r>
          </w:p>
        </w:tc>
        <w:tc>
          <w:tcPr>
            <w:tcW w:w="4394" w:type="dxa"/>
          </w:tcPr>
          <w:p w14:paraId="0FC6243B" w14:textId="378722FF" w:rsidR="007F2ACC" w:rsidRDefault="00F650BC" w:rsidP="007F2ACC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{mobile}</w:t>
            </w:r>
          </w:p>
        </w:tc>
      </w:tr>
      <w:tr w:rsidR="007F2ACC" w14:paraId="13013372" w14:textId="77777777" w:rsidTr="00794A28">
        <w:tc>
          <w:tcPr>
            <w:tcW w:w="4622" w:type="dxa"/>
          </w:tcPr>
          <w:p w14:paraId="366206BB" w14:textId="77777777" w:rsidR="007F2ACC" w:rsidRDefault="007F2ACC" w:rsidP="007F2ACC">
            <w:pPr>
              <w:pStyle w:val="NoSpacing"/>
            </w:pPr>
            <w:r>
              <w:t>Alternative contact number</w:t>
            </w:r>
          </w:p>
        </w:tc>
        <w:tc>
          <w:tcPr>
            <w:tcW w:w="4394" w:type="dxa"/>
          </w:tcPr>
          <w:p w14:paraId="69A8FD10" w14:textId="3A67D5D0" w:rsidR="007F2ACC" w:rsidRPr="003E3F60" w:rsidRDefault="00F650BC" w:rsidP="007F2ACC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{land}</w:t>
            </w:r>
          </w:p>
        </w:tc>
      </w:tr>
      <w:tr w:rsidR="007F2ACC" w14:paraId="4D879C0F" w14:textId="77777777" w:rsidTr="00794A28">
        <w:tc>
          <w:tcPr>
            <w:tcW w:w="4622" w:type="dxa"/>
          </w:tcPr>
          <w:p w14:paraId="301F4DB8" w14:textId="77777777" w:rsidR="007F2ACC" w:rsidRDefault="007F2ACC" w:rsidP="007F2ACC">
            <w:pPr>
              <w:pStyle w:val="NoSpacing"/>
            </w:pPr>
            <w:r>
              <w:t>Email Address</w:t>
            </w:r>
          </w:p>
        </w:tc>
        <w:tc>
          <w:tcPr>
            <w:tcW w:w="4394" w:type="dxa"/>
          </w:tcPr>
          <w:p w14:paraId="3BF55340" w14:textId="76A676CF" w:rsidR="007F2ACC" w:rsidRPr="009623BE" w:rsidRDefault="00F650BC" w:rsidP="007F2AC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{email}</w:t>
            </w:r>
          </w:p>
        </w:tc>
      </w:tr>
    </w:tbl>
    <w:p w14:paraId="1AAAB9EC" w14:textId="51A4D336" w:rsidR="00390157" w:rsidRPr="005A20E5" w:rsidRDefault="00390157" w:rsidP="0018426A">
      <w:pPr>
        <w:rPr>
          <w:sz w:val="28"/>
          <w:szCs w:val="28"/>
        </w:rPr>
      </w:pPr>
      <w:r w:rsidRPr="005A20E5">
        <w:rPr>
          <w:sz w:val="28"/>
          <w:szCs w:val="28"/>
        </w:rPr>
        <w:t>C</w:t>
      </w:r>
      <w:r w:rsidR="0095097E">
        <w:rPr>
          <w:sz w:val="28"/>
          <w:szCs w:val="28"/>
        </w:rPr>
        <w:t>o</w:t>
      </w:r>
      <w:r w:rsidRPr="005A20E5">
        <w:rPr>
          <w:sz w:val="28"/>
          <w:szCs w:val="28"/>
        </w:rPr>
        <w:t>ntract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390157" w14:paraId="550F5E47" w14:textId="77777777" w:rsidTr="00056042">
        <w:tc>
          <w:tcPr>
            <w:tcW w:w="2830" w:type="dxa"/>
          </w:tcPr>
          <w:p w14:paraId="68787AB1" w14:textId="0A973376" w:rsidR="00390157" w:rsidRDefault="00390157" w:rsidP="0018426A">
            <w:r>
              <w:t>Contract Start Date</w:t>
            </w:r>
          </w:p>
        </w:tc>
        <w:tc>
          <w:tcPr>
            <w:tcW w:w="6186" w:type="dxa"/>
          </w:tcPr>
          <w:p w14:paraId="7107D8A6" w14:textId="2CAA7061" w:rsidR="00390157" w:rsidRDefault="00390157" w:rsidP="0018426A"/>
        </w:tc>
      </w:tr>
      <w:tr w:rsidR="00390157" w14:paraId="05B9A5C2" w14:textId="77777777" w:rsidTr="004F7ED7">
        <w:trPr>
          <w:trHeight w:val="70"/>
        </w:trPr>
        <w:tc>
          <w:tcPr>
            <w:tcW w:w="2830" w:type="dxa"/>
          </w:tcPr>
          <w:p w14:paraId="49A09AF1" w14:textId="51DED24C" w:rsidR="00390157" w:rsidRDefault="00390157" w:rsidP="0018426A">
            <w:r>
              <w:t>Contract Duration</w:t>
            </w:r>
          </w:p>
        </w:tc>
        <w:tc>
          <w:tcPr>
            <w:tcW w:w="6186" w:type="dxa"/>
          </w:tcPr>
          <w:p w14:paraId="3164DE87" w14:textId="21A600F2" w:rsidR="00390157" w:rsidRDefault="00390157" w:rsidP="0018426A"/>
        </w:tc>
      </w:tr>
      <w:tr w:rsidR="00390157" w14:paraId="65BE20EC" w14:textId="77777777" w:rsidTr="00056042">
        <w:tc>
          <w:tcPr>
            <w:tcW w:w="2830" w:type="dxa"/>
          </w:tcPr>
          <w:p w14:paraId="27EE342F" w14:textId="2E26B5B1" w:rsidR="00390157" w:rsidRDefault="00390157" w:rsidP="0018426A">
            <w:r>
              <w:t>Contract End date</w:t>
            </w:r>
          </w:p>
        </w:tc>
        <w:tc>
          <w:tcPr>
            <w:tcW w:w="6186" w:type="dxa"/>
          </w:tcPr>
          <w:p w14:paraId="7854BC06" w14:textId="787F173B" w:rsidR="00390157" w:rsidRDefault="00390157" w:rsidP="0018426A"/>
        </w:tc>
      </w:tr>
      <w:tr w:rsidR="00390157" w14:paraId="21788010" w14:textId="77777777" w:rsidTr="00056042">
        <w:tc>
          <w:tcPr>
            <w:tcW w:w="2830" w:type="dxa"/>
          </w:tcPr>
          <w:p w14:paraId="5B1C82E8" w14:textId="72930784" w:rsidR="00390157" w:rsidRDefault="00390157" w:rsidP="0018426A">
            <w:r>
              <w:t xml:space="preserve">Cost per month </w:t>
            </w:r>
            <w:r w:rsidR="00AF1BA0">
              <w:t xml:space="preserve">plus vat </w:t>
            </w:r>
          </w:p>
        </w:tc>
        <w:tc>
          <w:tcPr>
            <w:tcW w:w="6186" w:type="dxa"/>
          </w:tcPr>
          <w:p w14:paraId="6FD6E0BC" w14:textId="3EAB3209" w:rsidR="00B16942" w:rsidRDefault="00B16942" w:rsidP="0018426A"/>
        </w:tc>
      </w:tr>
      <w:tr w:rsidR="004E1D6B" w14:paraId="0984740D" w14:textId="77777777" w:rsidTr="00056042">
        <w:tc>
          <w:tcPr>
            <w:tcW w:w="2830" w:type="dxa"/>
          </w:tcPr>
          <w:p w14:paraId="04C64331" w14:textId="2D55F401" w:rsidR="004E1D6B" w:rsidRDefault="004E1D6B" w:rsidP="0018426A">
            <w:r>
              <w:t>Service Reference</w:t>
            </w:r>
          </w:p>
        </w:tc>
        <w:tc>
          <w:tcPr>
            <w:tcW w:w="6186" w:type="dxa"/>
          </w:tcPr>
          <w:p w14:paraId="450C7229" w14:textId="48AB69FF" w:rsidR="0033765E" w:rsidRDefault="0033765E" w:rsidP="0018426A"/>
        </w:tc>
      </w:tr>
      <w:tr w:rsidR="00056042" w14:paraId="26EA2093" w14:textId="77777777" w:rsidTr="00056042">
        <w:tc>
          <w:tcPr>
            <w:tcW w:w="2830" w:type="dxa"/>
          </w:tcPr>
          <w:p w14:paraId="3250C578" w14:textId="37D6FA72" w:rsidR="00056042" w:rsidRDefault="00056042" w:rsidP="0018426A">
            <w:r>
              <w:t>Service Being Ceased</w:t>
            </w:r>
          </w:p>
        </w:tc>
        <w:tc>
          <w:tcPr>
            <w:tcW w:w="6186" w:type="dxa"/>
          </w:tcPr>
          <w:p w14:paraId="5FB46741" w14:textId="730E3699" w:rsidR="00924796" w:rsidRDefault="00924796" w:rsidP="003E37EB"/>
        </w:tc>
      </w:tr>
    </w:tbl>
    <w:p w14:paraId="360B72FB" w14:textId="2657D906" w:rsidR="00390157" w:rsidRPr="005A20E5" w:rsidRDefault="00390157" w:rsidP="0018426A">
      <w:pPr>
        <w:rPr>
          <w:sz w:val="28"/>
          <w:szCs w:val="28"/>
        </w:rPr>
      </w:pPr>
      <w:r w:rsidRPr="005A20E5">
        <w:rPr>
          <w:sz w:val="28"/>
          <w:szCs w:val="28"/>
        </w:rPr>
        <w:t>Agreed Cessation</w:t>
      </w:r>
      <w:r w:rsidR="005A20E5">
        <w:rPr>
          <w:sz w:val="28"/>
          <w:szCs w:val="28"/>
        </w:rPr>
        <w:t>:</w:t>
      </w:r>
      <w:r w:rsidRPr="005A20E5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0157" w14:paraId="31F69C58" w14:textId="77777777" w:rsidTr="00390157">
        <w:tc>
          <w:tcPr>
            <w:tcW w:w="4508" w:type="dxa"/>
          </w:tcPr>
          <w:p w14:paraId="0F532605" w14:textId="3BC5E39C" w:rsidR="00390157" w:rsidRDefault="00390157" w:rsidP="0018426A">
            <w:r>
              <w:t>Date Cease Request Received</w:t>
            </w:r>
          </w:p>
        </w:tc>
        <w:tc>
          <w:tcPr>
            <w:tcW w:w="4508" w:type="dxa"/>
          </w:tcPr>
          <w:p w14:paraId="03E637C8" w14:textId="0351790E" w:rsidR="00390157" w:rsidRDefault="00390157" w:rsidP="0018426A"/>
        </w:tc>
      </w:tr>
      <w:tr w:rsidR="00390157" w14:paraId="5D74C0FB" w14:textId="77777777" w:rsidTr="00390157">
        <w:tc>
          <w:tcPr>
            <w:tcW w:w="4508" w:type="dxa"/>
          </w:tcPr>
          <w:p w14:paraId="0E708876" w14:textId="1ACC1142" w:rsidR="00390157" w:rsidRDefault="00390157" w:rsidP="0018426A">
            <w:r>
              <w:t xml:space="preserve">Cost of Cessation </w:t>
            </w:r>
            <w:r w:rsidR="00C03897">
              <w:t xml:space="preserve"> - plus vat</w:t>
            </w:r>
          </w:p>
        </w:tc>
        <w:tc>
          <w:tcPr>
            <w:tcW w:w="4508" w:type="dxa"/>
          </w:tcPr>
          <w:p w14:paraId="0E2FDE6D" w14:textId="679DD018" w:rsidR="00390157" w:rsidRDefault="00390157" w:rsidP="0018426A"/>
        </w:tc>
      </w:tr>
      <w:tr w:rsidR="005A20E5" w14:paraId="2628B467" w14:textId="77777777" w:rsidTr="00390157">
        <w:tc>
          <w:tcPr>
            <w:tcW w:w="4508" w:type="dxa"/>
          </w:tcPr>
          <w:p w14:paraId="71993340" w14:textId="0F6E88D9" w:rsidR="005A20E5" w:rsidRDefault="005A20E5" w:rsidP="0018426A">
            <w:r>
              <w:t xml:space="preserve">Date </w:t>
            </w:r>
            <w:r w:rsidR="00D568AA">
              <w:t>service</w:t>
            </w:r>
            <w:r>
              <w:t xml:space="preserve"> will be deactivated</w:t>
            </w:r>
          </w:p>
        </w:tc>
        <w:tc>
          <w:tcPr>
            <w:tcW w:w="4508" w:type="dxa"/>
          </w:tcPr>
          <w:p w14:paraId="1D5021AD" w14:textId="2C4529E6" w:rsidR="00C4032E" w:rsidRDefault="00C4032E" w:rsidP="00794A28"/>
        </w:tc>
      </w:tr>
    </w:tbl>
    <w:p w14:paraId="439CBF36" w14:textId="0F19887D" w:rsidR="0095097E" w:rsidRDefault="0095097E" w:rsidP="0018426A">
      <w:r>
        <w:t xml:space="preserve">I am authorised to place this cease on the service mentioned above, which I agree is subject to Juice Broadband standard terms and conditions a copy of which I have received.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5097E" w14:paraId="0EE293B7" w14:textId="77777777" w:rsidTr="0095097E">
        <w:tc>
          <w:tcPr>
            <w:tcW w:w="1980" w:type="dxa"/>
          </w:tcPr>
          <w:p w14:paraId="12C5F87D" w14:textId="53ECA5FD" w:rsidR="0095097E" w:rsidRDefault="0095097E" w:rsidP="0018426A">
            <w:r>
              <w:t>Signed</w:t>
            </w:r>
          </w:p>
        </w:tc>
        <w:tc>
          <w:tcPr>
            <w:tcW w:w="7036" w:type="dxa"/>
          </w:tcPr>
          <w:p w14:paraId="0A62CBE4" w14:textId="77777777" w:rsidR="0095097E" w:rsidRDefault="0095097E" w:rsidP="0018426A"/>
          <w:p w14:paraId="7CF685D5" w14:textId="77777777" w:rsidR="0095097E" w:rsidRDefault="0095097E" w:rsidP="0018426A"/>
          <w:p w14:paraId="4FDA9067" w14:textId="0B34A04E" w:rsidR="0095097E" w:rsidRDefault="0095097E" w:rsidP="0018426A"/>
        </w:tc>
      </w:tr>
      <w:tr w:rsidR="0095097E" w14:paraId="1DAC9AE3" w14:textId="77777777" w:rsidTr="0095097E">
        <w:tc>
          <w:tcPr>
            <w:tcW w:w="1980" w:type="dxa"/>
          </w:tcPr>
          <w:p w14:paraId="25499438" w14:textId="38AF55EA" w:rsidR="0095097E" w:rsidRDefault="0095097E" w:rsidP="0018426A">
            <w:r>
              <w:t>Name</w:t>
            </w:r>
          </w:p>
        </w:tc>
        <w:tc>
          <w:tcPr>
            <w:tcW w:w="7036" w:type="dxa"/>
          </w:tcPr>
          <w:p w14:paraId="7C4FC64E" w14:textId="77777777" w:rsidR="0095097E" w:rsidRDefault="0095097E" w:rsidP="0018426A"/>
          <w:p w14:paraId="57DBBC5D" w14:textId="77777777" w:rsidR="0095097E" w:rsidRDefault="0095097E" w:rsidP="0018426A"/>
          <w:p w14:paraId="12C7FFCA" w14:textId="1B77A403" w:rsidR="0095097E" w:rsidRDefault="0095097E" w:rsidP="0018426A"/>
        </w:tc>
      </w:tr>
      <w:tr w:rsidR="0095097E" w14:paraId="5FC41443" w14:textId="77777777" w:rsidTr="0095097E">
        <w:tc>
          <w:tcPr>
            <w:tcW w:w="1980" w:type="dxa"/>
          </w:tcPr>
          <w:p w14:paraId="01BEBA47" w14:textId="4E9C5C13" w:rsidR="0095097E" w:rsidRDefault="0095097E" w:rsidP="0018426A">
            <w:r>
              <w:t>Date</w:t>
            </w:r>
          </w:p>
        </w:tc>
        <w:tc>
          <w:tcPr>
            <w:tcW w:w="7036" w:type="dxa"/>
          </w:tcPr>
          <w:p w14:paraId="67E00318" w14:textId="77777777" w:rsidR="0095097E" w:rsidRDefault="0095097E" w:rsidP="0018426A"/>
          <w:p w14:paraId="147C26F0" w14:textId="77777777" w:rsidR="0095097E" w:rsidRDefault="0095097E" w:rsidP="0018426A"/>
          <w:p w14:paraId="0CFCF808" w14:textId="17E3AD4D" w:rsidR="0095097E" w:rsidRDefault="0095097E" w:rsidP="0018426A"/>
        </w:tc>
      </w:tr>
    </w:tbl>
    <w:p w14:paraId="0A397E5D" w14:textId="0BC14066" w:rsidR="0095097E" w:rsidRDefault="0095097E" w:rsidP="0095097E">
      <w:pPr>
        <w:pStyle w:val="NoSpacing"/>
      </w:pPr>
    </w:p>
    <w:p w14:paraId="0FD034E4" w14:textId="4189CC45" w:rsidR="0095097E" w:rsidRDefault="0095097E" w:rsidP="0095097E">
      <w:pPr>
        <w:pStyle w:val="NoSpacing"/>
      </w:pPr>
    </w:p>
    <w:p w14:paraId="5E6E4ACE" w14:textId="4838B593" w:rsidR="0095097E" w:rsidRDefault="0095097E" w:rsidP="0095097E">
      <w:pPr>
        <w:pStyle w:val="NoSpacing"/>
      </w:pPr>
    </w:p>
    <w:p w14:paraId="429AA217" w14:textId="77777777" w:rsidR="0095097E" w:rsidRDefault="0095097E" w:rsidP="0095097E">
      <w:pPr>
        <w:pStyle w:val="NoSpacing"/>
      </w:pPr>
    </w:p>
    <w:p w14:paraId="3E6C1271" w14:textId="77777777" w:rsidR="0095097E" w:rsidRDefault="0095097E" w:rsidP="0095097E">
      <w:pPr>
        <w:pStyle w:val="NoSpacing"/>
        <w:rPr>
          <w:rFonts w:ascii="Arial" w:hAnsi="Arial" w:cs="Arial"/>
          <w:color w:val="339999"/>
          <w:sz w:val="15"/>
          <w:szCs w:val="15"/>
        </w:rPr>
      </w:pPr>
      <w:r>
        <w:rPr>
          <w:rFonts w:ascii="Arial" w:hAnsi="Arial" w:cs="Arial"/>
          <w:color w:val="339999"/>
          <w:sz w:val="15"/>
          <w:szCs w:val="15"/>
        </w:rPr>
        <w:t xml:space="preserve">Juice Broadband, Juice Hotspot, Tune-in, are services from Wide FM Ltd, Registered Office at </w:t>
      </w:r>
    </w:p>
    <w:p w14:paraId="4916FD1D" w14:textId="530C3E5C" w:rsidR="00390157" w:rsidRPr="0018426A" w:rsidRDefault="0095097E" w:rsidP="0095097E">
      <w:pPr>
        <w:pStyle w:val="NoSpacing"/>
      </w:pPr>
      <w:r>
        <w:rPr>
          <w:rFonts w:ascii="Arial" w:hAnsi="Arial" w:cs="Arial"/>
          <w:color w:val="339999"/>
          <w:sz w:val="15"/>
          <w:szCs w:val="15"/>
        </w:rPr>
        <w:t xml:space="preserve">Unit 6, The Concept Centre, Innovation Close, Poole, Dorset BH12 4QD. </w:t>
      </w:r>
      <w:r w:rsidRPr="00B00C40">
        <w:rPr>
          <w:rFonts w:ascii="Arial" w:hAnsi="Arial" w:cs="Arial"/>
          <w:color w:val="339999"/>
          <w:sz w:val="15"/>
          <w:szCs w:val="15"/>
        </w:rPr>
        <w:t>Registered in England No. 07754919</w:t>
      </w:r>
    </w:p>
    <w:sectPr w:rsidR="00390157" w:rsidRPr="0018426A" w:rsidSect="0095097E">
      <w:headerReference w:type="default" r:id="rId10"/>
      <w:pgSz w:w="11906" w:h="16838"/>
      <w:pgMar w:top="1440" w:right="1440" w:bottom="284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83AA2" w14:textId="77777777" w:rsidR="0064405A" w:rsidRDefault="0064405A" w:rsidP="00B91256">
      <w:pPr>
        <w:spacing w:after="0" w:line="240" w:lineRule="auto"/>
      </w:pPr>
      <w:r>
        <w:separator/>
      </w:r>
    </w:p>
  </w:endnote>
  <w:endnote w:type="continuationSeparator" w:id="0">
    <w:p w14:paraId="20393F97" w14:textId="77777777" w:rsidR="0064405A" w:rsidRDefault="0064405A" w:rsidP="00B91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F5DE3" w14:textId="77777777" w:rsidR="0064405A" w:rsidRDefault="0064405A" w:rsidP="00B91256">
      <w:pPr>
        <w:spacing w:after="0" w:line="240" w:lineRule="auto"/>
      </w:pPr>
      <w:r>
        <w:separator/>
      </w:r>
    </w:p>
  </w:footnote>
  <w:footnote w:type="continuationSeparator" w:id="0">
    <w:p w14:paraId="797F2395" w14:textId="77777777" w:rsidR="0064405A" w:rsidRDefault="0064405A" w:rsidP="00B91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98FA8" w14:textId="77777777" w:rsidR="00B91256" w:rsidRDefault="00546BC4" w:rsidP="00546BC4">
    <w:pPr>
      <w:pStyle w:val="Header"/>
      <w:ind w:left="-1474"/>
    </w:pPr>
    <w:r>
      <w:rPr>
        <w:noProof/>
      </w:rPr>
      <w:drawing>
        <wp:inline distT="0" distB="0" distL="0" distR="0" wp14:anchorId="2F3F1FFC" wp14:editId="23BACA49">
          <wp:extent cx="7615124" cy="2178685"/>
          <wp:effectExtent l="0" t="0" r="508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0170" cy="22373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8892BDA" w14:textId="77777777" w:rsidR="00B91256" w:rsidRDefault="00B912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45"/>
    <w:rsid w:val="00003DDF"/>
    <w:rsid w:val="00013059"/>
    <w:rsid w:val="00014E2D"/>
    <w:rsid w:val="00026D93"/>
    <w:rsid w:val="00054E54"/>
    <w:rsid w:val="00056042"/>
    <w:rsid w:val="00063D38"/>
    <w:rsid w:val="00074384"/>
    <w:rsid w:val="000744B8"/>
    <w:rsid w:val="00075A50"/>
    <w:rsid w:val="00092EB2"/>
    <w:rsid w:val="000949A7"/>
    <w:rsid w:val="000A300E"/>
    <w:rsid w:val="000A3049"/>
    <w:rsid w:val="000C7E42"/>
    <w:rsid w:val="000E3C5B"/>
    <w:rsid w:val="0010047B"/>
    <w:rsid w:val="00111FE6"/>
    <w:rsid w:val="001130EA"/>
    <w:rsid w:val="00115660"/>
    <w:rsid w:val="00116DF6"/>
    <w:rsid w:val="00121099"/>
    <w:rsid w:val="00125729"/>
    <w:rsid w:val="00126860"/>
    <w:rsid w:val="00132EDC"/>
    <w:rsid w:val="00153B2F"/>
    <w:rsid w:val="001706CC"/>
    <w:rsid w:val="00177E11"/>
    <w:rsid w:val="0018426A"/>
    <w:rsid w:val="00184908"/>
    <w:rsid w:val="00184A7C"/>
    <w:rsid w:val="00190D37"/>
    <w:rsid w:val="0019770E"/>
    <w:rsid w:val="001B273A"/>
    <w:rsid w:val="001C58CF"/>
    <w:rsid w:val="001D0B01"/>
    <w:rsid w:val="001D3015"/>
    <w:rsid w:val="001D422B"/>
    <w:rsid w:val="001D788F"/>
    <w:rsid w:val="001F54EF"/>
    <w:rsid w:val="0021064B"/>
    <w:rsid w:val="00212E78"/>
    <w:rsid w:val="00226140"/>
    <w:rsid w:val="0024126E"/>
    <w:rsid w:val="0025359B"/>
    <w:rsid w:val="002560E7"/>
    <w:rsid w:val="00274C39"/>
    <w:rsid w:val="00276323"/>
    <w:rsid w:val="00282C29"/>
    <w:rsid w:val="00286623"/>
    <w:rsid w:val="002A2008"/>
    <w:rsid w:val="002D05AB"/>
    <w:rsid w:val="002F143B"/>
    <w:rsid w:val="002F3EEB"/>
    <w:rsid w:val="002F57AD"/>
    <w:rsid w:val="00301128"/>
    <w:rsid w:val="0030649D"/>
    <w:rsid w:val="00306EA3"/>
    <w:rsid w:val="00307945"/>
    <w:rsid w:val="00314024"/>
    <w:rsid w:val="00331C98"/>
    <w:rsid w:val="0033765E"/>
    <w:rsid w:val="00345990"/>
    <w:rsid w:val="00351C68"/>
    <w:rsid w:val="00366E7B"/>
    <w:rsid w:val="00390157"/>
    <w:rsid w:val="00394D74"/>
    <w:rsid w:val="003A19DC"/>
    <w:rsid w:val="003B3CC2"/>
    <w:rsid w:val="003C2422"/>
    <w:rsid w:val="003C587A"/>
    <w:rsid w:val="003D327F"/>
    <w:rsid w:val="003D52C1"/>
    <w:rsid w:val="003E37EB"/>
    <w:rsid w:val="003F06B5"/>
    <w:rsid w:val="003F3581"/>
    <w:rsid w:val="00403AFB"/>
    <w:rsid w:val="00407E7D"/>
    <w:rsid w:val="00412F99"/>
    <w:rsid w:val="004161E9"/>
    <w:rsid w:val="00417485"/>
    <w:rsid w:val="0042297F"/>
    <w:rsid w:val="00424A94"/>
    <w:rsid w:val="004512DF"/>
    <w:rsid w:val="004758A2"/>
    <w:rsid w:val="00476481"/>
    <w:rsid w:val="0047789A"/>
    <w:rsid w:val="004906E7"/>
    <w:rsid w:val="004C50F2"/>
    <w:rsid w:val="004D1E05"/>
    <w:rsid w:val="004D3781"/>
    <w:rsid w:val="004D61F1"/>
    <w:rsid w:val="004E12AD"/>
    <w:rsid w:val="004E1D6B"/>
    <w:rsid w:val="004E4C57"/>
    <w:rsid w:val="004F313A"/>
    <w:rsid w:val="004F7ED7"/>
    <w:rsid w:val="00506C80"/>
    <w:rsid w:val="005133A5"/>
    <w:rsid w:val="0052443C"/>
    <w:rsid w:val="00525BD5"/>
    <w:rsid w:val="005341A8"/>
    <w:rsid w:val="00537B42"/>
    <w:rsid w:val="00546BC4"/>
    <w:rsid w:val="005518E4"/>
    <w:rsid w:val="00554E79"/>
    <w:rsid w:val="0056546C"/>
    <w:rsid w:val="00577A85"/>
    <w:rsid w:val="005A125A"/>
    <w:rsid w:val="005A1B52"/>
    <w:rsid w:val="005A20E5"/>
    <w:rsid w:val="005A69F1"/>
    <w:rsid w:val="005D4EB4"/>
    <w:rsid w:val="005D6BA5"/>
    <w:rsid w:val="005E16AB"/>
    <w:rsid w:val="005F31E6"/>
    <w:rsid w:val="0064316A"/>
    <w:rsid w:val="0064405A"/>
    <w:rsid w:val="00645D60"/>
    <w:rsid w:val="00646316"/>
    <w:rsid w:val="00663E8A"/>
    <w:rsid w:val="006814CD"/>
    <w:rsid w:val="00696A13"/>
    <w:rsid w:val="006A3A7D"/>
    <w:rsid w:val="006A4F2A"/>
    <w:rsid w:val="006A595E"/>
    <w:rsid w:val="006B3C9B"/>
    <w:rsid w:val="006C67B0"/>
    <w:rsid w:val="006D0D9C"/>
    <w:rsid w:val="006E0EBF"/>
    <w:rsid w:val="006E1F4C"/>
    <w:rsid w:val="006E76C8"/>
    <w:rsid w:val="00700521"/>
    <w:rsid w:val="00700752"/>
    <w:rsid w:val="007144BD"/>
    <w:rsid w:val="00754790"/>
    <w:rsid w:val="007575FB"/>
    <w:rsid w:val="007660CB"/>
    <w:rsid w:val="00780A0C"/>
    <w:rsid w:val="007931DF"/>
    <w:rsid w:val="00793353"/>
    <w:rsid w:val="00794A28"/>
    <w:rsid w:val="007A0FE1"/>
    <w:rsid w:val="007B298D"/>
    <w:rsid w:val="007B4B5C"/>
    <w:rsid w:val="007C3706"/>
    <w:rsid w:val="007F0599"/>
    <w:rsid w:val="007F2ACC"/>
    <w:rsid w:val="008021E3"/>
    <w:rsid w:val="00825E8E"/>
    <w:rsid w:val="00826976"/>
    <w:rsid w:val="0083780F"/>
    <w:rsid w:val="00852CCB"/>
    <w:rsid w:val="008535BD"/>
    <w:rsid w:val="0087484C"/>
    <w:rsid w:val="00882E7B"/>
    <w:rsid w:val="008A72D4"/>
    <w:rsid w:val="008A7655"/>
    <w:rsid w:val="008B1A32"/>
    <w:rsid w:val="008B1EF2"/>
    <w:rsid w:val="008C059F"/>
    <w:rsid w:val="008C093F"/>
    <w:rsid w:val="008C7B13"/>
    <w:rsid w:val="008E5B99"/>
    <w:rsid w:val="008F7955"/>
    <w:rsid w:val="008F7D01"/>
    <w:rsid w:val="00901E21"/>
    <w:rsid w:val="00902E98"/>
    <w:rsid w:val="00904366"/>
    <w:rsid w:val="009056CD"/>
    <w:rsid w:val="009146D0"/>
    <w:rsid w:val="00915E0B"/>
    <w:rsid w:val="00920B2A"/>
    <w:rsid w:val="00924796"/>
    <w:rsid w:val="00925B24"/>
    <w:rsid w:val="0092794D"/>
    <w:rsid w:val="00935644"/>
    <w:rsid w:val="00941B0E"/>
    <w:rsid w:val="00947874"/>
    <w:rsid w:val="0095097E"/>
    <w:rsid w:val="009614BD"/>
    <w:rsid w:val="009623BE"/>
    <w:rsid w:val="00966986"/>
    <w:rsid w:val="00973E7A"/>
    <w:rsid w:val="00981AD8"/>
    <w:rsid w:val="00981AFF"/>
    <w:rsid w:val="009861B1"/>
    <w:rsid w:val="009A34E3"/>
    <w:rsid w:val="009A4FE8"/>
    <w:rsid w:val="009B555A"/>
    <w:rsid w:val="009C2518"/>
    <w:rsid w:val="009E3CE5"/>
    <w:rsid w:val="009F06A5"/>
    <w:rsid w:val="00A12782"/>
    <w:rsid w:val="00A13FE2"/>
    <w:rsid w:val="00A1495B"/>
    <w:rsid w:val="00A15E16"/>
    <w:rsid w:val="00A272E4"/>
    <w:rsid w:val="00A5503D"/>
    <w:rsid w:val="00A557E0"/>
    <w:rsid w:val="00A73C91"/>
    <w:rsid w:val="00A7560E"/>
    <w:rsid w:val="00A806CF"/>
    <w:rsid w:val="00AA10BF"/>
    <w:rsid w:val="00AA391A"/>
    <w:rsid w:val="00AB1596"/>
    <w:rsid w:val="00AB55B0"/>
    <w:rsid w:val="00AC24B8"/>
    <w:rsid w:val="00AD10ED"/>
    <w:rsid w:val="00AE4056"/>
    <w:rsid w:val="00AF1BA0"/>
    <w:rsid w:val="00AF52E3"/>
    <w:rsid w:val="00AF7D43"/>
    <w:rsid w:val="00B16942"/>
    <w:rsid w:val="00B3725F"/>
    <w:rsid w:val="00B416A0"/>
    <w:rsid w:val="00B4501A"/>
    <w:rsid w:val="00B50BA1"/>
    <w:rsid w:val="00B67848"/>
    <w:rsid w:val="00B76D9F"/>
    <w:rsid w:val="00B81FAA"/>
    <w:rsid w:val="00B91256"/>
    <w:rsid w:val="00BA59D9"/>
    <w:rsid w:val="00BB0A02"/>
    <w:rsid w:val="00BF6A9D"/>
    <w:rsid w:val="00C03897"/>
    <w:rsid w:val="00C05669"/>
    <w:rsid w:val="00C1118A"/>
    <w:rsid w:val="00C12C39"/>
    <w:rsid w:val="00C170C2"/>
    <w:rsid w:val="00C37669"/>
    <w:rsid w:val="00C37C94"/>
    <w:rsid w:val="00C4032E"/>
    <w:rsid w:val="00C511B7"/>
    <w:rsid w:val="00C56021"/>
    <w:rsid w:val="00C63F3A"/>
    <w:rsid w:val="00C742A5"/>
    <w:rsid w:val="00C76FCF"/>
    <w:rsid w:val="00C85F9B"/>
    <w:rsid w:val="00C92956"/>
    <w:rsid w:val="00C97444"/>
    <w:rsid w:val="00C979AD"/>
    <w:rsid w:val="00CA4F42"/>
    <w:rsid w:val="00CB3CC5"/>
    <w:rsid w:val="00CC2C5A"/>
    <w:rsid w:val="00CC55EF"/>
    <w:rsid w:val="00CD4973"/>
    <w:rsid w:val="00CE0BD0"/>
    <w:rsid w:val="00CE2FA9"/>
    <w:rsid w:val="00CF0CD1"/>
    <w:rsid w:val="00CF1395"/>
    <w:rsid w:val="00CF1ADB"/>
    <w:rsid w:val="00D04260"/>
    <w:rsid w:val="00D05C75"/>
    <w:rsid w:val="00D062F0"/>
    <w:rsid w:val="00D26D6A"/>
    <w:rsid w:val="00D3091B"/>
    <w:rsid w:val="00D51BDD"/>
    <w:rsid w:val="00D5547E"/>
    <w:rsid w:val="00D5571B"/>
    <w:rsid w:val="00D564F5"/>
    <w:rsid w:val="00D568AA"/>
    <w:rsid w:val="00D576A3"/>
    <w:rsid w:val="00D63625"/>
    <w:rsid w:val="00D65D1C"/>
    <w:rsid w:val="00D677AE"/>
    <w:rsid w:val="00D825A0"/>
    <w:rsid w:val="00D82C16"/>
    <w:rsid w:val="00D832D6"/>
    <w:rsid w:val="00D96FCC"/>
    <w:rsid w:val="00DA74F8"/>
    <w:rsid w:val="00DB16A9"/>
    <w:rsid w:val="00DB73AB"/>
    <w:rsid w:val="00DD0000"/>
    <w:rsid w:val="00DD0672"/>
    <w:rsid w:val="00DD0F9B"/>
    <w:rsid w:val="00DD6633"/>
    <w:rsid w:val="00DF5ABE"/>
    <w:rsid w:val="00E07E39"/>
    <w:rsid w:val="00E26A83"/>
    <w:rsid w:val="00E273EE"/>
    <w:rsid w:val="00E332CB"/>
    <w:rsid w:val="00E3777B"/>
    <w:rsid w:val="00E37E8A"/>
    <w:rsid w:val="00E55FCC"/>
    <w:rsid w:val="00E56906"/>
    <w:rsid w:val="00E571A7"/>
    <w:rsid w:val="00E7038B"/>
    <w:rsid w:val="00E74646"/>
    <w:rsid w:val="00E80CDE"/>
    <w:rsid w:val="00E823CD"/>
    <w:rsid w:val="00E83C1D"/>
    <w:rsid w:val="00E86C98"/>
    <w:rsid w:val="00E92502"/>
    <w:rsid w:val="00E97728"/>
    <w:rsid w:val="00EB494C"/>
    <w:rsid w:val="00EC09C6"/>
    <w:rsid w:val="00ED383E"/>
    <w:rsid w:val="00ED3996"/>
    <w:rsid w:val="00EE18BF"/>
    <w:rsid w:val="00EE6F85"/>
    <w:rsid w:val="00EE7322"/>
    <w:rsid w:val="00EF1962"/>
    <w:rsid w:val="00EF217B"/>
    <w:rsid w:val="00EF2F58"/>
    <w:rsid w:val="00F10C47"/>
    <w:rsid w:val="00F1136E"/>
    <w:rsid w:val="00F24A9A"/>
    <w:rsid w:val="00F3121B"/>
    <w:rsid w:val="00F417A0"/>
    <w:rsid w:val="00F4477F"/>
    <w:rsid w:val="00F47433"/>
    <w:rsid w:val="00F50388"/>
    <w:rsid w:val="00F518F8"/>
    <w:rsid w:val="00F63773"/>
    <w:rsid w:val="00F650BC"/>
    <w:rsid w:val="00F6515A"/>
    <w:rsid w:val="00F6622F"/>
    <w:rsid w:val="00F81D78"/>
    <w:rsid w:val="00F838CD"/>
    <w:rsid w:val="00F83DAC"/>
    <w:rsid w:val="00F83F0A"/>
    <w:rsid w:val="00F84A93"/>
    <w:rsid w:val="00F8570F"/>
    <w:rsid w:val="00F863BB"/>
    <w:rsid w:val="00F8697D"/>
    <w:rsid w:val="00F91441"/>
    <w:rsid w:val="00F930DB"/>
    <w:rsid w:val="00F9555E"/>
    <w:rsid w:val="00FA1666"/>
    <w:rsid w:val="00FC03CC"/>
    <w:rsid w:val="00FC0FF7"/>
    <w:rsid w:val="00FC1CFE"/>
    <w:rsid w:val="00FC41F3"/>
    <w:rsid w:val="00FD7148"/>
    <w:rsid w:val="00FE0769"/>
    <w:rsid w:val="00FF4911"/>
    <w:rsid w:val="00FF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0CBDC"/>
  <w15:docId w15:val="{B46714BF-9011-4C73-B0BC-499D6639F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2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54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46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83C1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47433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F47433"/>
    <w:rPr>
      <w:color w:val="2B579A"/>
      <w:shd w:val="clear" w:color="auto" w:fill="E6E6E6"/>
    </w:rPr>
  </w:style>
  <w:style w:type="table" w:styleId="TableGrid">
    <w:name w:val="Table Grid"/>
    <w:basedOn w:val="TableNormal"/>
    <w:uiPriority w:val="59"/>
    <w:rsid w:val="00D55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7789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9144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91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256"/>
  </w:style>
  <w:style w:type="paragraph" w:styleId="Footer">
    <w:name w:val="footer"/>
    <w:basedOn w:val="Normal"/>
    <w:link w:val="FooterChar"/>
    <w:uiPriority w:val="99"/>
    <w:unhideWhenUsed/>
    <w:rsid w:val="00B91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256"/>
  </w:style>
  <w:style w:type="character" w:customStyle="1" w:styleId="Heading1Char">
    <w:name w:val="Heading 1 Char"/>
    <w:basedOn w:val="DefaultParagraphFont"/>
    <w:link w:val="Heading1"/>
    <w:uiPriority w:val="9"/>
    <w:rsid w:val="00B912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B76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0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Documents\Custom%20Office%20Templates\TEMPLATE%20Welcome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10e2b6-66b7-467b-9283-69890f90bab5">
      <Terms xmlns="http://schemas.microsoft.com/office/infopath/2007/PartnerControls"/>
    </lcf76f155ced4ddcb4097134ff3c332f>
    <TaxCatchAll xmlns="2b0c0504-6ada-4115-99a8-2cdc0ea5cf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4ED53859DA3042A3D516F2B59D95D0" ma:contentTypeVersion="18" ma:contentTypeDescription="Create a new document." ma:contentTypeScope="" ma:versionID="8925ec6a8a26474896a2663ccb29c4d5">
  <xsd:schema xmlns:xsd="http://www.w3.org/2001/XMLSchema" xmlns:xs="http://www.w3.org/2001/XMLSchema" xmlns:p="http://schemas.microsoft.com/office/2006/metadata/properties" xmlns:ns2="c410e2b6-66b7-467b-9283-69890f90bab5" xmlns:ns3="2b0c0504-6ada-4115-99a8-2cdc0ea5cfde" targetNamespace="http://schemas.microsoft.com/office/2006/metadata/properties" ma:root="true" ma:fieldsID="1383831d7d394b89e4e186d83064bb43" ns2:_="" ns3:_="">
    <xsd:import namespace="c410e2b6-66b7-467b-9283-69890f90bab5"/>
    <xsd:import namespace="2b0c0504-6ada-4115-99a8-2cdc0ea5c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0e2b6-66b7-467b-9283-69890f90b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1010ea0-f156-454b-9064-6e9779cbf1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c0504-6ada-4115-99a8-2cdc0ea5c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3e5ff1f-8a2c-4d06-891a-91cdb6b9ae5c}" ma:internalName="TaxCatchAll" ma:showField="CatchAllData" ma:web="2b0c0504-6ada-4115-99a8-2cdc0ea5cf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6D0C87-015C-41D9-9E87-D628E1CE072C}">
  <ds:schemaRefs>
    <ds:schemaRef ds:uri="http://schemas.microsoft.com/office/2006/metadata/properties"/>
    <ds:schemaRef ds:uri="http://schemas.microsoft.com/office/infopath/2007/PartnerControls"/>
    <ds:schemaRef ds:uri="c410e2b6-66b7-467b-9283-69890f90bab5"/>
    <ds:schemaRef ds:uri="2b0c0504-6ada-4115-99a8-2cdc0ea5cfde"/>
  </ds:schemaRefs>
</ds:datastoreItem>
</file>

<file path=customXml/itemProps2.xml><?xml version="1.0" encoding="utf-8"?>
<ds:datastoreItem xmlns:ds="http://schemas.openxmlformats.org/officeDocument/2006/customXml" ds:itemID="{1DBC1E8D-8961-462B-96FC-AF2009FDC6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433482-1692-465B-978F-6FA0452D20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10e2b6-66b7-467b-9283-69890f90bab5"/>
    <ds:schemaRef ds:uri="2b0c0504-6ada-4115-99a8-2cdc0ea5c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85B0CC-A921-4453-93A8-8EA226498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Welcome Letter</Template>
  <TotalTime>2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Adam Kemp</cp:lastModifiedBy>
  <cp:revision>5</cp:revision>
  <cp:lastPrinted>2024-01-22T11:30:00Z</cp:lastPrinted>
  <dcterms:created xsi:type="dcterms:W3CDTF">2025-07-29T12:05:00Z</dcterms:created>
  <dcterms:modified xsi:type="dcterms:W3CDTF">2025-07-30T10:46:00Z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0x010100C44ED53859DA3042A3D516F2B59D95D0</vt:lpwstr>
  </property>
  <property fmtid="{D5CDD505-2E9C-101B-9397-08002B2CF9AE}" pid="3" name="MediaServiceImageTags">
    <vt:lpwstr/>
  </property>
</Properties>
</file>